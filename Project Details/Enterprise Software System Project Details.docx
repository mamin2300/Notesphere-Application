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FF6D" w14:textId="38B11161" w:rsidR="004D6B86" w:rsidRPr="00A855D8" w:rsidRDefault="004B0C37">
      <w:pPr>
        <w:pStyle w:val="Title"/>
        <w:rPr>
          <w:lang w:val="en-CA"/>
        </w:rPr>
      </w:pPr>
      <w:r>
        <w:rPr>
          <w:lang w:val="en-CA"/>
        </w:rPr>
        <w:t xml:space="preserve">Enterprise Software System Project Details </w:t>
      </w:r>
    </w:p>
    <w:p w14:paraId="16E94B6B" w14:textId="77777777" w:rsidR="00645E37" w:rsidRDefault="00645E37" w:rsidP="00645E37">
      <w:pPr>
        <w:pStyle w:val="Title2"/>
        <w:rPr>
          <w:lang w:val="en-CA"/>
        </w:rPr>
      </w:pPr>
      <w:r w:rsidRPr="107BD413">
        <w:rPr>
          <w:lang w:val="en-CA"/>
        </w:rPr>
        <w:t>Mamin Khan 991712023</w:t>
      </w:r>
    </w:p>
    <w:p w14:paraId="0EFEF67B" w14:textId="77777777" w:rsidR="00645E37" w:rsidRDefault="00645E37" w:rsidP="00645E37">
      <w:pPr>
        <w:pStyle w:val="Title2"/>
        <w:rPr>
          <w:lang w:val="en-CA"/>
        </w:rPr>
      </w:pPr>
      <w:r w:rsidRPr="107BD413">
        <w:rPr>
          <w:lang w:val="en-CA"/>
        </w:rPr>
        <w:t>Malika Muskan 991808527</w:t>
      </w:r>
    </w:p>
    <w:p w14:paraId="66427F68" w14:textId="77777777" w:rsidR="00645E37" w:rsidRDefault="00645E37" w:rsidP="00645E37">
      <w:pPr>
        <w:pStyle w:val="Title2"/>
        <w:rPr>
          <w:lang w:val="en-CA"/>
        </w:rPr>
      </w:pPr>
      <w:r w:rsidRPr="2C7C1D36">
        <w:rPr>
          <w:lang w:val="en-CA"/>
        </w:rPr>
        <w:t>Saad Mohammad 991739093</w:t>
      </w:r>
    </w:p>
    <w:p w14:paraId="201EB7DD" w14:textId="77777777" w:rsidR="00645E37" w:rsidRDefault="00645E37" w:rsidP="00645E37">
      <w:pPr>
        <w:pStyle w:val="Title2"/>
        <w:rPr>
          <w:lang w:val="en-CA"/>
        </w:rPr>
      </w:pPr>
      <w:r w:rsidRPr="061B8636">
        <w:rPr>
          <w:lang w:val="en-CA"/>
        </w:rPr>
        <w:t>Talha Ali 991735398</w:t>
      </w:r>
    </w:p>
    <w:p w14:paraId="740B43A7" w14:textId="77777777" w:rsidR="00CF2D11" w:rsidRDefault="00CF2D11">
      <w:pPr>
        <w:pStyle w:val="Title2"/>
        <w:rPr>
          <w:lang w:val="en-CA"/>
        </w:rPr>
      </w:pPr>
    </w:p>
    <w:p w14:paraId="6F2F5D45" w14:textId="77777777" w:rsidR="004D6B86" w:rsidRPr="00A855D8" w:rsidRDefault="004D6B86">
      <w:pPr>
        <w:pStyle w:val="Title2"/>
        <w:rPr>
          <w:lang w:val="en-CA"/>
        </w:rPr>
      </w:pPr>
    </w:p>
    <w:p w14:paraId="2A241119" w14:textId="24502047" w:rsidR="004D6B86" w:rsidRDefault="004B0C37" w:rsidP="00193536">
      <w:pPr>
        <w:pStyle w:val="SectionTitle"/>
      </w:pPr>
      <w:r>
        <w:lastRenderedPageBreak/>
        <w:t>UML Diagrams</w:t>
      </w:r>
    </w:p>
    <w:p w14:paraId="43177CF2" w14:textId="23BF25A5" w:rsidR="004B0C37" w:rsidRPr="004B0C37" w:rsidRDefault="004B0C37" w:rsidP="004B0C37">
      <w:pPr>
        <w:pStyle w:val="Heading3"/>
      </w:pPr>
      <w:r>
        <w:t xml:space="preserve">Notesphere Dashboard </w:t>
      </w:r>
    </w:p>
    <w:p w14:paraId="763E15A1" w14:textId="589C19B2" w:rsidR="004B0C37" w:rsidRDefault="004B0C37" w:rsidP="004B0C37">
      <w:r w:rsidRPr="004B0C37">
        <w:rPr>
          <w:noProof/>
        </w:rPr>
        <w:drawing>
          <wp:inline distT="0" distB="0" distL="0" distR="0" wp14:anchorId="7792AAB6" wp14:editId="2D973E92">
            <wp:extent cx="5943600" cy="3752850"/>
            <wp:effectExtent l="0" t="0" r="0" b="0"/>
            <wp:docPr id="127917850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8500" name="Picture 1" descr="A diagram of a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4C3B" w14:textId="7ADE1409" w:rsidR="004B0C37" w:rsidRDefault="004B0C37" w:rsidP="004B0C37">
      <w:pPr>
        <w:pStyle w:val="Heading3"/>
      </w:pPr>
      <w:r>
        <w:t xml:space="preserve">Planner Dashboard </w:t>
      </w:r>
    </w:p>
    <w:p w14:paraId="1887591C" w14:textId="33E7EDEB" w:rsidR="00B56AD8" w:rsidRPr="00B56AD8" w:rsidRDefault="005F717A" w:rsidP="00B56AD8">
      <w:r>
        <w:rPr>
          <w:noProof/>
        </w:rPr>
        <w:drawing>
          <wp:inline distT="0" distB="0" distL="0" distR="0" wp14:anchorId="4AD435B9" wp14:editId="29260365">
            <wp:extent cx="5651500" cy="3130550"/>
            <wp:effectExtent l="0" t="0" r="6350" b="0"/>
            <wp:docPr id="33913875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3875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1FFAD" w14:textId="6F8AF3D7" w:rsidR="004B0C37" w:rsidRDefault="004B0C37" w:rsidP="004B0C37">
      <w:pPr>
        <w:pStyle w:val="Heading3"/>
      </w:pPr>
      <w:r>
        <w:lastRenderedPageBreak/>
        <w:t xml:space="preserve">Sharing and Collaboration </w:t>
      </w:r>
    </w:p>
    <w:p w14:paraId="0A8849BA" w14:textId="1016538C" w:rsidR="00B56AD8" w:rsidRPr="00B56AD8" w:rsidRDefault="00396C9C" w:rsidP="00B56AD8">
      <w:r>
        <w:rPr>
          <w:noProof/>
        </w:rPr>
        <w:drawing>
          <wp:inline distT="0" distB="0" distL="0" distR="0" wp14:anchorId="7D7CC4D1" wp14:editId="45C04C0F">
            <wp:extent cx="5943600" cy="3090545"/>
            <wp:effectExtent l="0" t="0" r="0" b="0"/>
            <wp:docPr id="148616418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64187" name="Picture 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3306" w14:textId="10258993" w:rsidR="004B0C37" w:rsidRDefault="004B0C37" w:rsidP="004B0C37">
      <w:pPr>
        <w:pStyle w:val="Heading3"/>
      </w:pPr>
      <w:r>
        <w:t>Productivity</w:t>
      </w:r>
    </w:p>
    <w:p w14:paraId="598FAA01" w14:textId="77777777" w:rsidR="00B56AD8" w:rsidRPr="00B56AD8" w:rsidRDefault="00B56AD8" w:rsidP="00B56AD8"/>
    <w:p w14:paraId="217E033B" w14:textId="77777777" w:rsidR="005D34B3" w:rsidRDefault="005D34B3" w:rsidP="005D34B3"/>
    <w:p w14:paraId="375E0588" w14:textId="51359E17" w:rsidR="005D34B3" w:rsidRDefault="005D34B3" w:rsidP="005D34B3"/>
    <w:p w14:paraId="42E2EAED" w14:textId="10FEBF3C" w:rsidR="00FC4278" w:rsidRPr="005D34B3" w:rsidRDefault="00FC4278" w:rsidP="005D34B3"/>
    <w:sectPr w:rsidR="00FC4278" w:rsidRPr="005D34B3" w:rsidSect="00EA3D83">
      <w:headerReference w:type="default" r:id="rId15"/>
      <w:headerReference w:type="first" r:id="rId16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AA830" w14:textId="77777777" w:rsidR="006C1FD5" w:rsidRDefault="006C1FD5">
      <w:pPr>
        <w:spacing w:line="240" w:lineRule="auto"/>
      </w:pPr>
      <w:r>
        <w:separator/>
      </w:r>
    </w:p>
    <w:p w14:paraId="2C02F2FC" w14:textId="77777777" w:rsidR="006C1FD5" w:rsidRDefault="006C1FD5"/>
  </w:endnote>
  <w:endnote w:type="continuationSeparator" w:id="0">
    <w:p w14:paraId="45E6D3BE" w14:textId="77777777" w:rsidR="006C1FD5" w:rsidRDefault="006C1FD5">
      <w:pPr>
        <w:spacing w:line="240" w:lineRule="auto"/>
      </w:pPr>
      <w:r>
        <w:continuationSeparator/>
      </w:r>
    </w:p>
    <w:p w14:paraId="43560C98" w14:textId="77777777" w:rsidR="006C1FD5" w:rsidRDefault="006C1F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19368" w14:textId="77777777" w:rsidR="006C1FD5" w:rsidRDefault="006C1FD5">
      <w:pPr>
        <w:spacing w:line="240" w:lineRule="auto"/>
      </w:pPr>
      <w:r>
        <w:separator/>
      </w:r>
    </w:p>
    <w:p w14:paraId="69E104B3" w14:textId="77777777" w:rsidR="006C1FD5" w:rsidRDefault="006C1FD5"/>
  </w:footnote>
  <w:footnote w:type="continuationSeparator" w:id="0">
    <w:p w14:paraId="1C9F9537" w14:textId="77777777" w:rsidR="006C1FD5" w:rsidRDefault="006C1FD5">
      <w:pPr>
        <w:spacing w:line="240" w:lineRule="auto"/>
      </w:pPr>
      <w:r>
        <w:continuationSeparator/>
      </w:r>
    </w:p>
    <w:p w14:paraId="312C2557" w14:textId="77777777" w:rsidR="006C1FD5" w:rsidRDefault="006C1F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dTable2-Accent1"/>
      <w:tblW w:w="0" w:type="auto"/>
      <w:tblLook w:val="04A0" w:firstRow="1" w:lastRow="0" w:firstColumn="1" w:lastColumn="0" w:noHBand="0" w:noVBand="1"/>
      <w:tblDescription w:val="Header layout table"/>
    </w:tblPr>
    <w:tblGrid>
      <w:gridCol w:w="8280"/>
      <w:gridCol w:w="1080"/>
    </w:tblGrid>
    <w:tr w:rsidR="004D6B86" w14:paraId="6CA1FB70" w14:textId="77777777" w:rsidTr="008A78F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8280" w:type="dxa"/>
        </w:tcPr>
        <w:p w14:paraId="3733784D" w14:textId="009386A2" w:rsidR="004D6B86" w:rsidRPr="00170521" w:rsidRDefault="00645E37" w:rsidP="00170521">
          <w:pPr>
            <w:pStyle w:val="Header"/>
          </w:pPr>
          <w:sdt>
            <w:sdtPr>
              <w:alias w:val="Enter shortened title:"/>
              <w:tag w:val="Enter shortened title:"/>
              <w:id w:val="-582528332"/>
              <w15:dataBinding w:prefixMappings="xmlns:ns0='http://schemas.microsoft.com/temp/samples' " w:xpath="/ns0:employees[1]/ns0:employee[1]/ns0:CustomerName[1]" w:storeItemID="{B98E728A-96FF-4995-885C-5AF887AB0C35}" w16sdtdh:storeItemChecksum="C5v36Q=="/>
              <w15:appearance w15:val="hidden"/>
            </w:sdtPr>
            <w:sdtEndPr/>
            <w:sdtContent>
              <w:r w:rsidR="002B2DDA">
                <w:t>Diagrams</w:t>
              </w:r>
            </w:sdtContent>
          </w:sdt>
        </w:p>
      </w:tc>
      <w:tc>
        <w:tcPr>
          <w:tcW w:w="1080" w:type="dxa"/>
        </w:tcPr>
        <w:p w14:paraId="4C9AE076" w14:textId="77777777" w:rsidR="004D6B86" w:rsidRDefault="00345333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855D8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</w:tc>
    </w:tr>
  </w:tbl>
  <w:p w14:paraId="1D37D919" w14:textId="77777777" w:rsidR="004D6B86" w:rsidRDefault="004D6B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dTable2-Accent1"/>
      <w:tblW w:w="0" w:type="auto"/>
      <w:tblLook w:val="04A0" w:firstRow="1" w:lastRow="0" w:firstColumn="1" w:lastColumn="0" w:noHBand="0" w:noVBand="1"/>
      <w:tblDescription w:val="Header layout table"/>
    </w:tblPr>
    <w:tblGrid>
      <w:gridCol w:w="8280"/>
      <w:gridCol w:w="1080"/>
    </w:tblGrid>
    <w:tr w:rsidR="004D6B86" w14:paraId="2A08BE30" w14:textId="77777777" w:rsidTr="008A78F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8280" w:type="dxa"/>
        </w:tcPr>
        <w:p w14:paraId="74D981D3" w14:textId="77777777" w:rsidR="004D6B86" w:rsidRPr="009F0414" w:rsidRDefault="004D6B86" w:rsidP="00504F88">
          <w:pPr>
            <w:pStyle w:val="Header"/>
          </w:pPr>
        </w:p>
      </w:tc>
      <w:tc>
        <w:tcPr>
          <w:tcW w:w="1080" w:type="dxa"/>
        </w:tcPr>
        <w:p w14:paraId="57566FB8" w14:textId="77777777" w:rsidR="004D6B86" w:rsidRDefault="00345333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855D8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2C74F0D6" w14:textId="77777777" w:rsidR="004D6B86" w:rsidRDefault="004D6B86" w:rsidP="002C62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C1F04DE"/>
    <w:multiLevelType w:val="hybridMultilevel"/>
    <w:tmpl w:val="7A3CC62C"/>
    <w:lvl w:ilvl="0" w:tplc="B06819F6">
      <w:numFmt w:val="bullet"/>
      <w:lvlText w:val="-"/>
      <w:lvlJc w:val="left"/>
      <w:pPr>
        <w:ind w:left="11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774327631">
    <w:abstractNumId w:val="9"/>
  </w:num>
  <w:num w:numId="2" w16cid:durableId="1778671112">
    <w:abstractNumId w:val="7"/>
  </w:num>
  <w:num w:numId="3" w16cid:durableId="1346905340">
    <w:abstractNumId w:val="6"/>
  </w:num>
  <w:num w:numId="4" w16cid:durableId="1631747859">
    <w:abstractNumId w:val="5"/>
  </w:num>
  <w:num w:numId="5" w16cid:durableId="735978306">
    <w:abstractNumId w:val="4"/>
  </w:num>
  <w:num w:numId="6" w16cid:durableId="1383943087">
    <w:abstractNumId w:val="8"/>
  </w:num>
  <w:num w:numId="7" w16cid:durableId="1011830753">
    <w:abstractNumId w:val="3"/>
  </w:num>
  <w:num w:numId="8" w16cid:durableId="622228187">
    <w:abstractNumId w:val="2"/>
  </w:num>
  <w:num w:numId="9" w16cid:durableId="1463956603">
    <w:abstractNumId w:val="1"/>
  </w:num>
  <w:num w:numId="10" w16cid:durableId="676616064">
    <w:abstractNumId w:val="0"/>
  </w:num>
  <w:num w:numId="11" w16cid:durableId="138545807">
    <w:abstractNumId w:val="9"/>
    <w:lvlOverride w:ilvl="0">
      <w:startOverride w:val="1"/>
    </w:lvlOverride>
  </w:num>
  <w:num w:numId="12" w16cid:durableId="1162670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37"/>
    <w:rsid w:val="00006BBA"/>
    <w:rsid w:val="0001010E"/>
    <w:rsid w:val="000217F5"/>
    <w:rsid w:val="00097169"/>
    <w:rsid w:val="000B7DA8"/>
    <w:rsid w:val="00114BFA"/>
    <w:rsid w:val="001555CC"/>
    <w:rsid w:val="001602E3"/>
    <w:rsid w:val="00160C0C"/>
    <w:rsid w:val="001664A2"/>
    <w:rsid w:val="00170521"/>
    <w:rsid w:val="00193536"/>
    <w:rsid w:val="001B4848"/>
    <w:rsid w:val="001E53C2"/>
    <w:rsid w:val="001E73AD"/>
    <w:rsid w:val="001F0F8A"/>
    <w:rsid w:val="001F447A"/>
    <w:rsid w:val="001F7399"/>
    <w:rsid w:val="00212319"/>
    <w:rsid w:val="00225BE3"/>
    <w:rsid w:val="00254778"/>
    <w:rsid w:val="00274E0A"/>
    <w:rsid w:val="002B2DDA"/>
    <w:rsid w:val="002B6153"/>
    <w:rsid w:val="002C0F0D"/>
    <w:rsid w:val="002C627C"/>
    <w:rsid w:val="00307586"/>
    <w:rsid w:val="00336906"/>
    <w:rsid w:val="00345333"/>
    <w:rsid w:val="00396C9C"/>
    <w:rsid w:val="003A06C6"/>
    <w:rsid w:val="003B13F1"/>
    <w:rsid w:val="003E36B1"/>
    <w:rsid w:val="003E4162"/>
    <w:rsid w:val="003F7CBD"/>
    <w:rsid w:val="004305B3"/>
    <w:rsid w:val="00432C97"/>
    <w:rsid w:val="00481CF8"/>
    <w:rsid w:val="00492C2D"/>
    <w:rsid w:val="00496CE6"/>
    <w:rsid w:val="004A3D87"/>
    <w:rsid w:val="004B0C37"/>
    <w:rsid w:val="004B18A9"/>
    <w:rsid w:val="004D4F8C"/>
    <w:rsid w:val="004D6B86"/>
    <w:rsid w:val="004F0793"/>
    <w:rsid w:val="00504F88"/>
    <w:rsid w:val="00520528"/>
    <w:rsid w:val="0055242C"/>
    <w:rsid w:val="0056244D"/>
    <w:rsid w:val="005772E3"/>
    <w:rsid w:val="00595412"/>
    <w:rsid w:val="005D34B3"/>
    <w:rsid w:val="005D5D52"/>
    <w:rsid w:val="005F2D6B"/>
    <w:rsid w:val="005F717A"/>
    <w:rsid w:val="0061747E"/>
    <w:rsid w:val="00632E33"/>
    <w:rsid w:val="00641876"/>
    <w:rsid w:val="00645290"/>
    <w:rsid w:val="00645E37"/>
    <w:rsid w:val="00684C26"/>
    <w:rsid w:val="006863E6"/>
    <w:rsid w:val="00697560"/>
    <w:rsid w:val="006B015B"/>
    <w:rsid w:val="006C162F"/>
    <w:rsid w:val="006C1FD5"/>
    <w:rsid w:val="006D103E"/>
    <w:rsid w:val="006D7EE9"/>
    <w:rsid w:val="007244DE"/>
    <w:rsid w:val="007679D3"/>
    <w:rsid w:val="00790D5A"/>
    <w:rsid w:val="007D488F"/>
    <w:rsid w:val="00800205"/>
    <w:rsid w:val="0081390C"/>
    <w:rsid w:val="00816831"/>
    <w:rsid w:val="00837D67"/>
    <w:rsid w:val="008747E8"/>
    <w:rsid w:val="008967AE"/>
    <w:rsid w:val="008A2A83"/>
    <w:rsid w:val="008A78F1"/>
    <w:rsid w:val="00900313"/>
    <w:rsid w:val="00910F0E"/>
    <w:rsid w:val="00961AE5"/>
    <w:rsid w:val="009A2C38"/>
    <w:rsid w:val="009A6D2D"/>
    <w:rsid w:val="009C6B55"/>
    <w:rsid w:val="009F0414"/>
    <w:rsid w:val="00A42430"/>
    <w:rsid w:val="00A4757D"/>
    <w:rsid w:val="00A77F6B"/>
    <w:rsid w:val="00A81BB2"/>
    <w:rsid w:val="00A855D8"/>
    <w:rsid w:val="00A87BC4"/>
    <w:rsid w:val="00AA5C05"/>
    <w:rsid w:val="00AD6F8D"/>
    <w:rsid w:val="00AF16A5"/>
    <w:rsid w:val="00B03BA4"/>
    <w:rsid w:val="00B252A6"/>
    <w:rsid w:val="00B56AD8"/>
    <w:rsid w:val="00B96247"/>
    <w:rsid w:val="00BD628E"/>
    <w:rsid w:val="00BE009D"/>
    <w:rsid w:val="00C328B8"/>
    <w:rsid w:val="00C3438C"/>
    <w:rsid w:val="00C5686B"/>
    <w:rsid w:val="00C57C09"/>
    <w:rsid w:val="00C74024"/>
    <w:rsid w:val="00C83B15"/>
    <w:rsid w:val="00C925C8"/>
    <w:rsid w:val="00CB7F84"/>
    <w:rsid w:val="00CC79B2"/>
    <w:rsid w:val="00CF1B55"/>
    <w:rsid w:val="00CF2D11"/>
    <w:rsid w:val="00D377DC"/>
    <w:rsid w:val="00DB2E59"/>
    <w:rsid w:val="00DB358F"/>
    <w:rsid w:val="00DC44F1"/>
    <w:rsid w:val="00DF6D26"/>
    <w:rsid w:val="00E563D3"/>
    <w:rsid w:val="00E7305D"/>
    <w:rsid w:val="00E945FD"/>
    <w:rsid w:val="00EA3D83"/>
    <w:rsid w:val="00EA780C"/>
    <w:rsid w:val="00EB69D3"/>
    <w:rsid w:val="00EC5071"/>
    <w:rsid w:val="00F31D66"/>
    <w:rsid w:val="00F363EC"/>
    <w:rsid w:val="00F413AC"/>
    <w:rsid w:val="00FC4278"/>
    <w:rsid w:val="00FE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EB3F6"/>
  <w15:chartTrackingRefBased/>
  <w15:docId w15:val="{72C224A0-A25D-497F-B9DD-E7878907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5" w:qFormat="1"/>
    <w:lsdException w:name="heading 8" w:semiHidden="1" w:uiPriority="5" w:qFormat="1"/>
    <w:lsdException w:name="heading 9" w:semiHidden="1" w:uiPriority="5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B55"/>
  </w:style>
  <w:style w:type="paragraph" w:styleId="Heading1">
    <w:name w:val="heading 1"/>
    <w:basedOn w:val="Normal"/>
    <w:next w:val="Normal"/>
    <w:link w:val="Heading1Char"/>
    <w:uiPriority w:val="5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5"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5"/>
    <w:qFormat/>
    <w:rsid w:val="00E945FD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5"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5"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2"/>
    <w:qFormat/>
    <w:rsid w:val="00790D5A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</w:rPr>
  </w:style>
  <w:style w:type="paragraph" w:styleId="Header">
    <w:name w:val="header"/>
    <w:basedOn w:val="Normal"/>
    <w:link w:val="HeaderChar"/>
    <w:uiPriority w:val="99"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sid w:val="00DB2E59"/>
  </w:style>
  <w:style w:type="character" w:styleId="PlaceholderText">
    <w:name w:val="Placeholder Text"/>
    <w:basedOn w:val="DefaultParagraphFont"/>
    <w:uiPriority w:val="99"/>
    <w:semiHidden/>
    <w:rsid w:val="00EB69D3"/>
    <w:rPr>
      <w:color w:val="000000" w:themeColor="text1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5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5"/>
    <w:rsid w:val="00DB2E59"/>
    <w:rPr>
      <w:rFonts w:asciiTheme="majorHAnsi" w:eastAsiaTheme="majorEastAsia" w:hAnsiTheme="majorHAnsi" w:cstheme="majorBidi"/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4"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5"/>
    <w:rsid w:val="00E945FD"/>
    <w:rPr>
      <w:rFonts w:asciiTheme="majorHAnsi" w:eastAsiaTheme="majorEastAsia" w:hAnsiTheme="majorHAnsi" w:cstheme="majorBidi"/>
      <w:b/>
      <w:bCs/>
      <w:i/>
    </w:rPr>
  </w:style>
  <w:style w:type="character" w:customStyle="1" w:styleId="Heading4Char">
    <w:name w:val="Heading 4 Char"/>
    <w:basedOn w:val="DefaultParagraphFont"/>
    <w:link w:val="Heading4"/>
    <w:uiPriority w:val="5"/>
    <w:rsid w:val="00DB2E5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5"/>
    <w:rsid w:val="00DB2E59"/>
    <w:rPr>
      <w:rFonts w:asciiTheme="majorHAnsi" w:eastAsiaTheme="majorEastAsia" w:hAnsiTheme="majorHAnsi" w:cstheme="majorBidi"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9D3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6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3F7CBD"/>
    <w:pPr>
      <w:pBdr>
        <w:top w:val="single" w:sz="2" w:space="10" w:color="000000" w:themeColor="text2" w:shadow="1"/>
        <w:left w:val="single" w:sz="2" w:space="10" w:color="000000" w:themeColor="text2" w:shadow="1"/>
        <w:bottom w:val="single" w:sz="2" w:space="10" w:color="000000" w:themeColor="text2" w:shadow="1"/>
        <w:right w:val="single" w:sz="2" w:space="10" w:color="000000" w:themeColor="text2" w:shadow="1"/>
      </w:pBdr>
      <w:ind w:left="1152" w:right="1152" w:firstLine="0"/>
    </w:pPr>
    <w:rPr>
      <w:i/>
      <w:iCs/>
      <w:color w:val="000000" w:themeColor="text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B69D3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B69D3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B69D3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B69D3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69D3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69D3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69D3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9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9D3"/>
    <w:rPr>
      <w:b/>
      <w:bCs/>
      <w:sz w:val="22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B69D3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B69D3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69D3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B69D3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5"/>
    <w:semiHidden/>
    <w:rsid w:val="00336906"/>
    <w:rPr>
      <w:rFonts w:asciiTheme="majorHAnsi" w:eastAsiaTheme="majorEastAsia" w:hAnsiTheme="majorHAnsi" w:cstheme="majorBidi"/>
      <w:color w:val="6E6E6E" w:themeColor="accent1" w:themeShade="7F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9D3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B69D3"/>
    <w:pPr>
      <w:pBdr>
        <w:top w:val="single" w:sz="4" w:space="10" w:color="6E6E6E" w:themeColor="accent1" w:themeShade="80"/>
        <w:bottom w:val="single" w:sz="4" w:space="10" w:color="6E6E6E" w:themeColor="accent1" w:themeShade="80"/>
      </w:pBdr>
      <w:spacing w:before="360" w:after="360"/>
      <w:ind w:left="864" w:right="864" w:firstLine="0"/>
      <w:jc w:val="center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B69D3"/>
    <w:rPr>
      <w:i/>
      <w:iCs/>
      <w:color w:val="6E6E6E" w:themeColor="accent1" w:themeShade="80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8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8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B69D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B69D3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B69D3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3F7CBD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7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E59"/>
  </w:style>
  <w:style w:type="character" w:styleId="CommentReference">
    <w:name w:val="annotation reference"/>
    <w:basedOn w:val="DefaultParagraphFont"/>
    <w:uiPriority w:val="99"/>
    <w:semiHidden/>
    <w:unhideWhenUsed/>
    <w:rsid w:val="00EB69D3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EB69D3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69D3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69D3"/>
    <w:pPr>
      <w:spacing w:before="240"/>
      <w:ind w:firstLine="720"/>
      <w:jc w:val="left"/>
      <w:outlineLvl w:val="9"/>
    </w:pPr>
    <w:rPr>
      <w:b w:val="0"/>
      <w:bCs w:val="0"/>
      <w:color w:val="6E6E6E" w:themeColor="accent1" w:themeShade="80"/>
      <w:sz w:val="32"/>
      <w:szCs w:val="3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B69D3"/>
    <w:rPr>
      <w:b/>
      <w:bCs/>
      <w:caps w:val="0"/>
      <w:smallCaps/>
      <w:color w:val="6E6E6E" w:themeColor="accent1" w:themeShade="80"/>
      <w:spacing w:val="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B69D3"/>
    <w:rPr>
      <w:i/>
      <w:iCs/>
      <w:color w:val="6E6E6E" w:themeColor="accent1" w:themeShade="80"/>
    </w:rPr>
  </w:style>
  <w:style w:type="table" w:styleId="GridTable4-Accent4">
    <w:name w:val="Grid Table 4 Accent 4"/>
    <w:basedOn w:val="TableNormal"/>
    <w:uiPriority w:val="49"/>
    <w:rsid w:val="003F7CBD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1">
    <w:name w:val="Grid Table 2 Accent 1"/>
    <w:basedOn w:val="TableNormal"/>
    <w:uiPriority w:val="47"/>
    <w:rsid w:val="008A78F1"/>
    <w:pPr>
      <w:spacing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paragraph" w:styleId="Subtitle">
    <w:name w:val="Subtitle"/>
    <w:basedOn w:val="Normal"/>
    <w:next w:val="Normal"/>
    <w:link w:val="SubtitleChar"/>
    <w:uiPriority w:val="18"/>
    <w:unhideWhenUsed/>
    <w:qFormat/>
    <w:rsid w:val="004305B3"/>
    <w:pPr>
      <w:numPr>
        <w:ilvl w:val="1"/>
      </w:numPr>
      <w:spacing w:after="160"/>
      <w:ind w:firstLine="72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4305B3"/>
    <w:rPr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unhideWhenUsed/>
    <w:qFormat/>
    <w:rsid w:val="004305B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unhideWhenUsed/>
    <w:qFormat/>
    <w:rsid w:val="004305B3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min\OneDrive\Documents\Custom%20Office%20Templates\APA%20Template-7.dotm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6C6C6C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employees xmlns="http://schemas.microsoft.com/temp/samples">
  <employee>
    <Custome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w14:paraId="52CD1F50" w14:textId="009386A2" w:rsidR="003E50C8" w:rsidRDefault="003E50C8"&gt;&lt;w:r&gt;&lt;w:t&gt;Di&lt;/w:t&gt;&lt;/w:r&gt;&lt;w:r&gt;&lt;w:t&gt;a&lt;/w:t&gt;&lt;/w:r&gt;&lt;w:r&gt;&lt;w:t&gt;grams&lt;/w:t&gt;&lt;/w:r&gt;&lt;/w:p&gt;&lt;w:sectPr w:rsidR="003E50C8"&gt;&lt;w:pgSz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w:cstheme="minorBidi"/&gt;&lt;w:color w:val="000000" w:themeColor="text1"/&gt;&lt;w:sz w:val="24"/&gt;&lt;w:szCs w:val="24"/&gt;&lt;w:lang w:val="en-US" w:eastAsia="ja-JP" w:bidi="ar-SA"/&gt;&lt;/w:rPr&gt;&lt;/w:rPrDefault&gt;&lt;w:pPrDefault&gt;&lt;w:pPr&gt;&lt;w:spacing w:line="480" w:lineRule="auto"/&gt;&lt;w:ind w:firstLine="720"/&gt;&lt;/w:pPr&gt;&lt;/w:pPrDefault&gt;&lt;/w:docDefaults&gt;&lt;w:style w:type="paragraph" w:default="1" w:styleId="Normal"&gt;&lt;w:name w:val="Normal"/&gt;&lt;w:qFormat/&gt;&lt;w:rsid w:val="00C925C8"/&gt;&lt;/w:style&gt;&lt;w:style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ustomerName>
    <CompanyName/>
    <SenderAddress/>
    <Address/>
  </employee>
</employe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F77A14D2C394683844895E81B17E1" ma:contentTypeVersion="10" ma:contentTypeDescription="Create a new document." ma:contentTypeScope="" ma:versionID="a665e1eb20aedd4a8e3659298d3ce1f5">
  <xsd:schema xmlns:xsd="http://www.w3.org/2001/XMLSchema" xmlns:xs="http://www.w3.org/2001/XMLSchema" xmlns:p="http://schemas.microsoft.com/office/2006/metadata/properties" xmlns:ns3="facfe9b5-e6bb-4229-ab52-3ddce2481be1" targetNamespace="http://schemas.microsoft.com/office/2006/metadata/properties" ma:root="true" ma:fieldsID="a415260756c942bb6a45df5db196aa97" ns3:_="">
    <xsd:import namespace="facfe9b5-e6bb-4229-ab52-3ddce2481b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cfe9b5-e6bb-4229-ab52-3ddce2481b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A83F17-6A39-49A8-A99F-9A41BE58FB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8E728A-96FF-4995-885C-5AF887AB0C35}">
  <ds:schemaRefs>
    <ds:schemaRef ds:uri="http://schemas.microsoft.com/temp/samples"/>
  </ds:schemaRefs>
</ds:datastoreItem>
</file>

<file path=customXml/itemProps3.xml><?xml version="1.0" encoding="utf-8"?>
<ds:datastoreItem xmlns:ds="http://schemas.openxmlformats.org/officeDocument/2006/customXml" ds:itemID="{F012514F-C627-43CE-B7EF-7D0D75131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cfe9b5-e6bb-4229-ab52-3ddce2481b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E2F8A3-E2D3-4959-97CD-0D0369B0B53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2D58091-C8BF-467E-8346-EB63E9F30C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Template-7</Template>
  <TotalTime>1521</TotalTime>
  <Pages>3</Pages>
  <Words>27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Mamin Khan</dc:creator>
  <cp:keywords/>
  <dc:description/>
  <cp:lastModifiedBy>Mamin Khan</cp:lastModifiedBy>
  <cp:revision>9</cp:revision>
  <dcterms:created xsi:type="dcterms:W3CDTF">2025-11-25T05:00:00Z</dcterms:created>
  <dcterms:modified xsi:type="dcterms:W3CDTF">2025-12-01T02:24:00Z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0x010100C83F77A14D2C394683844895E81B17E1</vt:lpwstr>
  </property>
  <property fmtid="{D5CDD505-2E9C-101B-9397-08002B2CF9AE}" pid="3" name="GrammarlyDocumentId">
    <vt:lpwstr>440607c0-586e-4529-9d9b-f6ba00e57b55</vt:lpwstr>
  </property>
</Properties>
</file>